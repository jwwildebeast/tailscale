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4DC7" w14:textId="40305463" w:rsidR="007362E0" w:rsidRDefault="00726673">
      <w:pPr>
        <w:pStyle w:val="Title"/>
      </w:pPr>
      <w:r>
        <w:t>TailScale VPN</w:t>
      </w:r>
    </w:p>
    <w:p w14:paraId="79908C2D" w14:textId="1AE5770A" w:rsidR="007362E0" w:rsidRDefault="00726673">
      <w:pPr>
        <w:pStyle w:val="Subtitle"/>
      </w:pPr>
      <w:r>
        <w:t>Quick Start Guide</w:t>
      </w:r>
    </w:p>
    <w:p w14:paraId="395EA617" w14:textId="77777777" w:rsidR="007362E0" w:rsidRDefault="00000000">
      <w:r>
        <w:rPr>
          <w:noProof/>
          <w:lang w:eastAsia="en-US"/>
        </w:rPr>
        <w:drawing>
          <wp:inline distT="0" distB="0" distL="0" distR="0" wp14:anchorId="7DE9C954" wp14:editId="77EFCA6A">
            <wp:extent cx="5486400" cy="2874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910D" w14:textId="0BB88538" w:rsidR="007362E0" w:rsidRDefault="007362E0">
      <w:pPr>
        <w:pStyle w:val="Author"/>
      </w:pPr>
    </w:p>
    <w:p w14:paraId="1FC7919E" w14:textId="77777777" w:rsidR="007362E0" w:rsidRDefault="00000000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2A1178" w14:textId="77777777" w:rsidR="007362E0" w:rsidRDefault="00000000">
          <w:pPr>
            <w:pStyle w:val="TOCHeading"/>
          </w:pPr>
          <w:r>
            <w:rPr>
              <w:rStyle w:val="Emphasis"/>
            </w:rPr>
            <w:t>TAble of</w:t>
          </w:r>
          <w:r>
            <w:rPr>
              <w:rStyle w:val="Emphasis"/>
            </w:rPr>
            <w:br/>
          </w:r>
          <w:r>
            <w:t>Contents</w:t>
          </w:r>
        </w:p>
        <w:p w14:paraId="56ED15D7" w14:textId="77777777" w:rsidR="007362E0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>
            <w:rPr>
              <w:iCs/>
              <w:noProof/>
              <w:color w:val="F75952" w:themeColor="accent1"/>
            </w:rPr>
            <w:t>Emphasis</w:t>
          </w:r>
          <w:r>
            <w:rPr>
              <w:noProof/>
            </w:rPr>
            <w:t xml:space="preserve"> Heading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06BAC80" w14:textId="77777777" w:rsidR="007362E0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DC58AB6" w14:textId="77777777" w:rsidR="007362E0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E672449" w14:textId="77777777" w:rsidR="007362E0" w:rsidRDefault="00000000">
          <w:r>
            <w:rPr>
              <w:rFonts w:asciiTheme="majorHAnsi" w:hAnsiTheme="majorHAnsi"/>
              <w:b/>
              <w:bCs/>
              <w:caps/>
              <w:color w:val="2A2A2A" w:themeColor="text2"/>
              <w:sz w:val="28"/>
            </w:rPr>
            <w:fldChar w:fldCharType="end"/>
          </w:r>
        </w:p>
      </w:sdtContent>
    </w:sdt>
    <w:p w14:paraId="15E7D8E4" w14:textId="77777777" w:rsidR="007362E0" w:rsidRDefault="007362E0">
      <w:pPr>
        <w:sectPr w:rsidR="007362E0"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7A786A88" w14:textId="2BCC9486" w:rsidR="007362E0" w:rsidRDefault="00726673">
      <w:pPr>
        <w:pStyle w:val="Heading1"/>
      </w:pPr>
      <w:bookmarkStart w:id="0" w:name="_Toc408396851"/>
      <w:r>
        <w:rPr>
          <w:rStyle w:val="Emphasis"/>
        </w:rPr>
        <w:lastRenderedPageBreak/>
        <w:t>Active Accounts</w:t>
      </w:r>
      <w:r w:rsidR="00000000">
        <w:br/>
      </w:r>
      <w:bookmarkEnd w:id="0"/>
      <w:r>
        <w:t>&amp; Networks</w:t>
      </w:r>
    </w:p>
    <w:p w14:paraId="789BDD16" w14:textId="279E67B5" w:rsidR="007362E0" w:rsidRDefault="00726673">
      <w:r>
        <w:t xml:space="preserve">This is meant to record active </w:t>
      </w:r>
      <w:proofErr w:type="spellStart"/>
      <w:r>
        <w:t>Tailscale</w:t>
      </w:r>
      <w:proofErr w:type="spellEnd"/>
      <w:r>
        <w:t xml:space="preserve"> accounts and networks that have been established as part of a development effort for the Applied Systems Laboratory (ASL) at University of Tennessee – Knoxville. </w:t>
      </w:r>
    </w:p>
    <w:bookmarkStart w:id="1" w:name="_Toc408396852" w:displacedByCustomXml="next"/>
    <w:sdt>
      <w:sdtPr>
        <w:id w:val="1979101064"/>
        <w:placeholder>
          <w:docPart w:val="5258D247EC02EE4E9251DA03D33C5144"/>
        </w:placeholder>
        <w:temporary/>
        <w:showingPlcHdr/>
        <w15:appearance w15:val="hidden"/>
      </w:sdtPr>
      <w:sdtContent>
        <w:p w14:paraId="0E7D9499" w14:textId="77777777" w:rsidR="007362E0" w:rsidRDefault="00000000">
          <w:pPr>
            <w:pStyle w:val="Heading2"/>
          </w:pPr>
          <w:r>
            <w:t>Heading 2</w:t>
          </w:r>
        </w:p>
      </w:sdtContent>
    </w:sdt>
    <w:bookmarkEnd w:id="1" w:displacedByCustomXml="prev"/>
    <w:sdt>
      <w:sdtPr>
        <w:id w:val="1442187912"/>
        <w:placeholder>
          <w:docPart w:val="F6F4F462DFA655419A8491B7374530E0"/>
        </w:placeholder>
        <w:temporary/>
        <w:showingPlcHdr/>
        <w15:appearance w15:val="hidden"/>
      </w:sdtPr>
      <w:sdtContent>
        <w:p w14:paraId="02BA71F3" w14:textId="77777777" w:rsidR="007362E0" w:rsidRDefault="00000000">
          <w:r>
            <w:t>View and edit this document in Word on your computer, tablet, or phone. You can edit text; easily insert content such as pictures, shapes, or tables; and seamlessly save the document to the cloud from Word on your Windows, Mac, Android, or iOS device.</w:t>
          </w:r>
        </w:p>
      </w:sdtContent>
    </w:sdt>
    <w:p w14:paraId="45B22BE1" w14:textId="77777777" w:rsidR="007362E0" w:rsidRDefault="00000000">
      <w:pPr>
        <w:pStyle w:val="Quote"/>
      </w:pPr>
      <w:sdt>
        <w:sdtPr>
          <w:id w:val="1293860399"/>
          <w:placeholder>
            <w:docPart w:val="97F52C61143DDD43BB3915E3C6646DC1"/>
          </w:placeholder>
          <w:temporary/>
          <w:showingPlcHdr/>
          <w15:appearance w15:val="hidden"/>
        </w:sdtPr>
        <w:sdtContent>
          <w:r>
            <w:t>“Quote”</w:t>
          </w:r>
        </w:sdtContent>
      </w:sdt>
    </w:p>
    <w:sdt>
      <w:sdtPr>
        <w:id w:val="1677466632"/>
        <w:placeholder>
          <w:docPart w:val="1A474F3026C54B4EA579A3AC5E6D24F5"/>
        </w:placeholder>
        <w:temporary/>
        <w:showingPlcHdr/>
        <w15:appearance w15:val="hidden"/>
      </w:sdtPr>
      <w:sdtContent>
        <w:p w14:paraId="5F4A1DD9" w14:textId="77777777" w:rsidR="007362E0" w:rsidRDefault="00000000">
          <w:r>
            <w:t>Want to insert a picture from your files or add a shape, text box, or table? You got it! On the Insert tab of the ribbon, just tap the option you need.</w:t>
          </w:r>
        </w:p>
        <w:p w14:paraId="3967E6C6" w14:textId="77777777" w:rsidR="007362E0" w:rsidRDefault="00000000">
          <w:r>
            <w:lastRenderedPageBreak/>
            <w:t>Find even more easy-to-use tools on the Insert tab, such as to add a hyperlink or insert a comment.</w:t>
          </w:r>
        </w:p>
      </w:sdtContent>
    </w:sdt>
    <w:bookmarkStart w:id="2" w:name="_Toc408396853" w:displacedByCustomXml="next"/>
    <w:sdt>
      <w:sdtPr>
        <w:id w:val="-1596548786"/>
        <w:placeholder>
          <w:docPart w:val="1020BB8FA146A6448677A095D54D4BDB"/>
        </w:placeholder>
        <w:temporary/>
        <w:showingPlcHdr/>
        <w15:appearance w15:val="hidden"/>
      </w:sdtPr>
      <w:sdtContent>
        <w:p w14:paraId="620D04B5" w14:textId="77777777" w:rsidR="007362E0" w:rsidRDefault="00000000">
          <w:pPr>
            <w:pStyle w:val="Heading2"/>
          </w:pPr>
          <w:r>
            <w:t>Heading 2</w:t>
          </w:r>
        </w:p>
      </w:sdtContent>
    </w:sdt>
    <w:bookmarkEnd w:id="2" w:displacedByCustomXml="prev"/>
    <w:sdt>
      <w:sdtPr>
        <w:id w:val="-1299530745"/>
        <w:placeholder>
          <w:docPart w:val="667B53AB1DA9D741B945278E5CAF609F"/>
        </w:placeholder>
        <w:temporary/>
        <w:showingPlcHdr/>
        <w15:appearance w15:val="hidden"/>
      </w:sdtPr>
      <w:sdtContent>
        <w:p w14:paraId="287A783C" w14:textId="77777777" w:rsidR="007362E0" w:rsidRDefault="00000000">
          <w:pPr>
            <w:pStyle w:val="ListBullet"/>
          </w:pPr>
          <w:r>
            <w:t>Use styles to easily format your Word documents in no time. For example, this text uses the List Bullet style.</w:t>
          </w:r>
        </w:p>
        <w:p w14:paraId="7D635F86" w14:textId="77777777" w:rsidR="007362E0" w:rsidRDefault="00000000">
          <w:pPr>
            <w:pStyle w:val="ListBullet"/>
          </w:pPr>
          <w:r>
            <w:t>On the Home tab of the ribbon, check out Styles to apply the formatting you want with just a tap.</w:t>
          </w:r>
        </w:p>
      </w:sdtContent>
    </w:sdt>
    <w:tbl>
      <w:tblPr>
        <w:tblStyle w:val="Generaltable"/>
        <w:tblW w:w="5000" w:type="pct"/>
        <w:tblLook w:val="04A0" w:firstRow="1" w:lastRow="0" w:firstColumn="1" w:lastColumn="0" w:noHBand="0" w:noVBand="1"/>
        <w:tblCaption w:val="Sample content table"/>
      </w:tblPr>
      <w:tblGrid>
        <w:gridCol w:w="2880"/>
        <w:gridCol w:w="2880"/>
        <w:gridCol w:w="2880"/>
      </w:tblGrid>
      <w:tr w:rsidR="007362E0" w14:paraId="6B7E9154" w14:textId="77777777" w:rsidTr="0073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68548DB1" w14:textId="77777777" w:rsidR="007362E0" w:rsidRDefault="007362E0"/>
        </w:tc>
        <w:sdt>
          <w:sdtPr>
            <w:id w:val="2099819899"/>
            <w:placeholder>
              <w:docPart w:val="168422E26639AD4A82C1D2B7C915DF3D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0ECC9C71" w14:textId="77777777" w:rsidR="007362E0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  <w:sdt>
          <w:sdtPr>
            <w:id w:val="495930692"/>
            <w:placeholder>
              <w:docPart w:val="584789CDDE55034F8AA7BABC2C9D1564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5A9A460F" w14:textId="77777777" w:rsidR="007362E0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</w:tr>
    </w:tbl>
    <w:p w14:paraId="4B6E0AE5" w14:textId="255BE17C" w:rsidR="00726673" w:rsidRDefault="00726673">
      <w:pPr>
        <w:rPr>
          <w:b/>
        </w:rPr>
      </w:pPr>
      <w:r>
        <w:rPr>
          <w:b/>
        </w:rPr>
        <w:br w:type="page"/>
      </w:r>
    </w:p>
    <w:p w14:paraId="45407BE2" w14:textId="77777777" w:rsidR="00726673" w:rsidRDefault="00726673" w:rsidP="00726673">
      <w:pPr>
        <w:pStyle w:val="Title"/>
      </w:pPr>
      <w:r>
        <w:lastRenderedPageBreak/>
        <w:t>TailScale VPN</w:t>
      </w:r>
    </w:p>
    <w:p w14:paraId="4469DA21" w14:textId="64C76FA3" w:rsidR="007B54B8" w:rsidRDefault="007B54B8" w:rsidP="007B54B8">
      <w:pPr>
        <w:pStyle w:val="Subtitle"/>
      </w:pPr>
      <w:r>
        <w:t>Login / Signup</w:t>
      </w:r>
    </w:p>
    <w:p w14:paraId="32980FA0" w14:textId="77777777" w:rsidR="007B54B8" w:rsidRDefault="007B54B8" w:rsidP="007B54B8">
      <w:pPr>
        <w:pStyle w:val="Author"/>
      </w:pPr>
    </w:p>
    <w:p w14:paraId="33F8E498" w14:textId="617BEF25" w:rsidR="005732AE" w:rsidRDefault="005732AE" w:rsidP="005732AE">
      <w:r>
        <w:t xml:space="preserve">Start by navigating to the landing page for </w:t>
      </w:r>
      <w:hyperlink r:id="rId13" w:history="1">
        <w:r w:rsidRPr="005732AE">
          <w:rPr>
            <w:rStyle w:val="Hyperlink"/>
          </w:rPr>
          <w:t>www.tailscale.com</w:t>
        </w:r>
      </w:hyperlink>
      <w:r>
        <w:t xml:space="preserve">. </w:t>
      </w:r>
      <w:r w:rsidR="00896952">
        <w:rPr>
          <w:noProof/>
        </w:rPr>
        <w:drawing>
          <wp:inline distT="0" distB="0" distL="0" distR="0" wp14:anchorId="6A923A14" wp14:editId="3A95356B">
            <wp:extent cx="5486400" cy="2850515"/>
            <wp:effectExtent l="0" t="0" r="0" b="0"/>
            <wp:docPr id="17055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9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30E7" w14:textId="72146ED6" w:rsidR="00B77B91" w:rsidRDefault="00B77B91" w:rsidP="00B77B91">
      <w:pPr>
        <w:pStyle w:val="Author"/>
      </w:pPr>
      <w:r>
        <w:t>Signup</w:t>
      </w:r>
    </w:p>
    <w:p w14:paraId="3DD9497B" w14:textId="77777777" w:rsidR="00896952" w:rsidRDefault="00896952" w:rsidP="00B77B91">
      <w:pPr>
        <w:pStyle w:val="Author"/>
      </w:pPr>
    </w:p>
    <w:p w14:paraId="6CC55078" w14:textId="554BA57D" w:rsidR="00896952" w:rsidRDefault="00896952" w:rsidP="00896952">
      <w:r w:rsidRPr="00896952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F5C61A" wp14:editId="307049CC">
                <wp:simplePos x="0" y="0"/>
                <wp:positionH relativeFrom="column">
                  <wp:posOffset>-38403</wp:posOffset>
                </wp:positionH>
                <wp:positionV relativeFrom="paragraph">
                  <wp:posOffset>320675</wp:posOffset>
                </wp:positionV>
                <wp:extent cx="2834640" cy="1371600"/>
                <wp:effectExtent l="0" t="0" r="0" b="0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8FD28A-2A11-02C6-C855-47BBE5AAA4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640" cy="1371600"/>
                          <a:chOff x="0" y="0"/>
                          <a:chExt cx="2834640" cy="1371600"/>
                        </a:xfrm>
                      </wpg:grpSpPr>
                      <pic:pic xmlns:pic="http://schemas.openxmlformats.org/drawingml/2006/picture">
                        <pic:nvPicPr>
                          <pic:cNvPr id="1794326483" name="Picture 1794326483">
                            <a:extLst>
                              <a:ext uri="{FF2B5EF4-FFF2-40B4-BE49-F238E27FC236}">
                                <a16:creationId xmlns:a16="http://schemas.microsoft.com/office/drawing/2014/main" id="{090D663D-7F4F-CA84-C18B-B455EC4B66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1" b="281"/>
                          <a:stretch/>
                        </pic:blipFill>
                        <pic:spPr>
                          <a:xfrm>
                            <a:off x="0" y="0"/>
                            <a:ext cx="2834640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445858" name="Rectangle 1065445858">
                          <a:extLst>
                            <a:ext uri="{FF2B5EF4-FFF2-40B4-BE49-F238E27FC236}">
                              <a16:creationId xmlns:a16="http://schemas.microsoft.com/office/drawing/2014/main" id="{25EDC795-9E59-700A-F4B8-83B36BFFA211}"/>
                            </a:ext>
                          </a:extLst>
                        </wps:cNvPr>
                        <wps:cNvSpPr/>
                        <wps:spPr>
                          <a:xfrm>
                            <a:off x="1604977" y="370537"/>
                            <a:ext cx="846161" cy="2115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glow rad="63500">
                              <a:srgbClr val="FFFF00">
                                <a:alpha val="40000"/>
                              </a:srgb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A9200" id="Group 2" o:spid="_x0000_s1026" style="position:absolute;margin-left:-3pt;margin-top:25.25pt;width:223.2pt;height:108pt;z-index:251659264" coordsize="28346,137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94326483" o:spid="_x0000_s1027" type="#_x0000_t75" style="position:absolute;width:28346;height:137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">
                  <v:imagedata r:id="rId16" o:title="" croptop="184f" cropbottom="184f"/>
                </v:shape>
                <v:rect id="Rectangle 1065445858" o:spid="_x0000_s1028" style="position:absolute;left:16049;top:3705;width:8462;height:21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" filled="f" strokecolor="#fa9a97 [1940]" strokeweight="2pt"/>
              </v:group>
            </w:pict>
          </mc:Fallback>
        </mc:AlternateContent>
      </w:r>
      <w:r>
        <w:t>In the top right corner of the page, select “Get Started – It’s Free”.</w:t>
      </w:r>
    </w:p>
    <w:p w14:paraId="127AEBAB" w14:textId="35B0A8E2" w:rsidR="00896952" w:rsidRDefault="00896952" w:rsidP="00896952"/>
    <w:p w14:paraId="61C17E67" w14:textId="49A34EF7" w:rsidR="00B77B91" w:rsidRDefault="00B77B91" w:rsidP="00B77B91">
      <w:pPr>
        <w:pStyle w:val="Author"/>
      </w:pPr>
    </w:p>
    <w:p w14:paraId="395333ED" w14:textId="77777777" w:rsidR="00896952" w:rsidRPr="00896952" w:rsidRDefault="00896952" w:rsidP="00896952"/>
    <w:p w14:paraId="2742748A" w14:textId="77777777" w:rsidR="00896952" w:rsidRDefault="00896952" w:rsidP="005732AE">
      <w:pPr>
        <w:pStyle w:val="Author"/>
      </w:pPr>
    </w:p>
    <w:p w14:paraId="5B756C95" w14:textId="7CDD15C7" w:rsidR="00896952" w:rsidRDefault="00896952" w:rsidP="00896952">
      <w:r>
        <w:lastRenderedPageBreak/>
        <w:t>The next screen will provide several options for signing up.</w:t>
      </w:r>
    </w:p>
    <w:p w14:paraId="3F0B0240" w14:textId="4925CE1F" w:rsidR="00896952" w:rsidRDefault="00896952" w:rsidP="00896952">
      <w:r>
        <w:t>Select the option that works best for you.</w:t>
      </w:r>
    </w:p>
    <w:p w14:paraId="25384603" w14:textId="37624C4F" w:rsidR="00896952" w:rsidRDefault="00896952" w:rsidP="00896952">
      <w:r w:rsidRPr="00896952">
        <w:drawing>
          <wp:inline distT="0" distB="0" distL="0" distR="0" wp14:anchorId="511645CC" wp14:editId="6F73C5A8">
            <wp:extent cx="5486400" cy="2839720"/>
            <wp:effectExtent l="0" t="0" r="0" b="5080"/>
            <wp:docPr id="401237250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90539D-9F5B-9581-285A-BB907EDC6F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7250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0990539D-9F5B-9581-285A-BB907EDC6F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rcRect t="3797" b="3797"/>
                    <a:stretch/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D546" w14:textId="7925D0A8" w:rsidR="00896952" w:rsidRDefault="00896952" w:rsidP="00896952">
      <w:r>
        <w:t xml:space="preserve">Upon creating an account, you will be prompted to download the software. Select the </w:t>
      </w:r>
      <w:r w:rsidR="0086701B">
        <w:t>installation</w:t>
      </w:r>
      <w:r>
        <w:t xml:space="preserve"> based on the </w:t>
      </w:r>
      <w:r w:rsidR="0086701B">
        <w:t>target</w:t>
      </w:r>
      <w:r>
        <w:t xml:space="preserve"> operating system. </w:t>
      </w:r>
    </w:p>
    <w:p w14:paraId="105D1813" w14:textId="419C00FA" w:rsidR="00896952" w:rsidRDefault="00896952" w:rsidP="00896952">
      <w:r w:rsidRPr="00896952">
        <w:drawing>
          <wp:inline distT="0" distB="0" distL="0" distR="0" wp14:anchorId="18DE4E6A" wp14:editId="1605DB5F">
            <wp:extent cx="5486400" cy="2839720"/>
            <wp:effectExtent l="0" t="0" r="0" b="5080"/>
            <wp:docPr id="1180755042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E2EBE66-FE51-6C04-7343-88509B0AE9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5042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E2EBE66-FE51-6C04-7343-88509B0AE9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rcRect t="3797" b="3797"/>
                    <a:stretch/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3442" w14:textId="77777777" w:rsidR="0086701B" w:rsidRDefault="0086701B" w:rsidP="00896952"/>
    <w:p w14:paraId="590299A6" w14:textId="77777777" w:rsidR="0086701B" w:rsidRDefault="0086701B" w:rsidP="00896952"/>
    <w:p w14:paraId="7C653D90" w14:textId="3B7D92CC" w:rsidR="005732AE" w:rsidRDefault="005732AE" w:rsidP="005732AE">
      <w:pPr>
        <w:pStyle w:val="Author"/>
      </w:pPr>
      <w:r>
        <w:lastRenderedPageBreak/>
        <w:t>Login</w:t>
      </w:r>
    </w:p>
    <w:p w14:paraId="1D8D40CA" w14:textId="77777777" w:rsidR="00896952" w:rsidRDefault="00896952" w:rsidP="00726673"/>
    <w:p w14:paraId="43A7275D" w14:textId="10CCD828" w:rsidR="00726673" w:rsidRDefault="005732AE" w:rsidP="00726673">
      <w:r>
        <w:t xml:space="preserve">In the top right corner of the page, </w:t>
      </w:r>
      <w:r w:rsidR="00A7795E">
        <w:t>select “Log In”.</w:t>
      </w:r>
    </w:p>
    <w:p w14:paraId="7864CBFD" w14:textId="187462A7" w:rsidR="005732AE" w:rsidRDefault="00A7795E" w:rsidP="00726673">
      <w:r>
        <w:rPr>
          <w:noProof/>
        </w:rPr>
        <w:drawing>
          <wp:inline distT="0" distB="0" distL="0" distR="0" wp14:anchorId="43F9720A" wp14:editId="5398CD83">
            <wp:extent cx="2844800" cy="1384300"/>
            <wp:effectExtent l="0" t="0" r="0" b="0"/>
            <wp:docPr id="6812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6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A37E" w14:textId="3E47AA69" w:rsidR="00B55CE0" w:rsidRDefault="00B55CE0" w:rsidP="00726673">
      <w:r>
        <w:t>On the next screen, use the provided email and password:</w:t>
      </w:r>
    </w:p>
    <w:p w14:paraId="086862DA" w14:textId="50404428" w:rsidR="00B55CE0" w:rsidRDefault="00B55CE0" w:rsidP="00726673">
      <w:r>
        <w:t xml:space="preserve">Email: </w:t>
      </w:r>
      <w:hyperlink r:id="rId20" w:history="1">
        <w:r w:rsidRPr="00831474">
          <w:rPr>
            <w:rStyle w:val="Hyperlink"/>
          </w:rPr>
          <w:t>icm4asl@gmail.com</w:t>
        </w:r>
      </w:hyperlink>
    </w:p>
    <w:p w14:paraId="4923CFFE" w14:textId="5C8867CC" w:rsidR="00B55CE0" w:rsidRDefault="00B55CE0" w:rsidP="00726673">
      <w:r>
        <w:t>Password: icm4asl2025</w:t>
      </w:r>
    </w:p>
    <w:p w14:paraId="7212067C" w14:textId="5B898B08" w:rsidR="005732AE" w:rsidRDefault="00B55CE0" w:rsidP="00726673">
      <w:r w:rsidRPr="00B55CE0">
        <w:drawing>
          <wp:inline distT="0" distB="0" distL="0" distR="0" wp14:anchorId="25F31439" wp14:editId="237243B3">
            <wp:extent cx="5486400" cy="2839720"/>
            <wp:effectExtent l="0" t="0" r="0" b="508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990539D-9F5B-9581-285A-BB907EDC6F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990539D-9F5B-9581-285A-BB907EDC6F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" b="1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A425" w14:textId="2856DDEA" w:rsidR="00B77B91" w:rsidRDefault="00B77B91" w:rsidP="00B77B91">
      <w:r>
        <w:lastRenderedPageBreak/>
        <w:t>After successfully logging in, you will be redirected to the account page.</w:t>
      </w:r>
      <w:r w:rsidRPr="00B77B91">
        <w:t xml:space="preserve"> </w:t>
      </w:r>
      <w:r w:rsidRPr="00B77B91">
        <w:drawing>
          <wp:inline distT="0" distB="0" distL="0" distR="0" wp14:anchorId="7ED2BF32" wp14:editId="6649E58C">
            <wp:extent cx="5486400" cy="3551555"/>
            <wp:effectExtent l="0" t="0" r="0" b="4445"/>
            <wp:docPr id="109265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42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E380" w14:textId="7B756CD7" w:rsidR="00B77B91" w:rsidRDefault="00B77B91" w:rsidP="00B77B91"/>
    <w:p w14:paraId="50E60FDD" w14:textId="3FC70C94" w:rsidR="00726673" w:rsidRDefault="00726673" w:rsidP="007B54B8">
      <w:pPr>
        <w:pStyle w:val="Subtitle"/>
      </w:pPr>
      <w:r>
        <w:br w:type="page"/>
      </w:r>
    </w:p>
    <w:p w14:paraId="67D65A87" w14:textId="77777777" w:rsidR="00726673" w:rsidRDefault="00726673"/>
    <w:tbl>
      <w:tblPr>
        <w:tblStyle w:val="Generaltable"/>
        <w:tblW w:w="5000" w:type="pct"/>
        <w:tblLook w:val="04A0" w:firstRow="1" w:lastRow="0" w:firstColumn="1" w:lastColumn="0" w:noHBand="0" w:noVBand="1"/>
        <w:tblCaption w:val="Sample content table"/>
      </w:tblPr>
      <w:tblGrid>
        <w:gridCol w:w="2880"/>
        <w:gridCol w:w="2880"/>
        <w:gridCol w:w="2880"/>
      </w:tblGrid>
      <w:tr w:rsidR="007362E0" w14:paraId="4183236E" w14:textId="77777777" w:rsidTr="0073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id w:val="-1767454909"/>
            <w:placeholder>
              <w:docPart w:val="A509D6D199AD3C42A87FB3C3CD293069"/>
            </w:placeholder>
            <w:temporary/>
            <w:showingPlcHdr/>
            <w15:appearance w15:val="hidden"/>
          </w:sdtPr>
          <w:sdtContent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2880" w:type="dxa"/>
              </w:tcPr>
              <w:p w14:paraId="719A2239" w14:textId="02FD5337" w:rsidR="007362E0" w:rsidRDefault="00000000">
                <w:r>
                  <w:t>Row Heading</w:t>
                </w:r>
              </w:p>
            </w:tc>
          </w:sdtContent>
        </w:sdt>
        <w:sdt>
          <w:sdtPr>
            <w:id w:val="-1175414780"/>
            <w:placeholder>
              <w:docPart w:val="DAD8818D2EF26D48A27F496C98853F3D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411FD553" w14:textId="77777777" w:rsidR="007362E0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1115405050"/>
            <w:placeholder>
              <w:docPart w:val="44CF0099FF9F5B4889C619D30742498F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7D47AB4A" w14:textId="77777777" w:rsidR="007362E0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7362E0" w14:paraId="5284D5C7" w14:textId="77777777" w:rsidTr="0073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id w:val="918746275"/>
            <w:placeholder>
              <w:docPart w:val="3D3159644BF3D847ADCC344E8A71992D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5EF2FBDD" w14:textId="77777777" w:rsidR="007362E0" w:rsidRDefault="00000000">
                <w:r>
                  <w:t>Row Heading</w:t>
                </w:r>
              </w:p>
            </w:tc>
          </w:sdtContent>
        </w:sdt>
        <w:sdt>
          <w:sdtPr>
            <w:id w:val="-964729296"/>
            <w:placeholder>
              <w:docPart w:val="8B12E8F2A1F0924A99F04930FF927885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2AB54360" w14:textId="77777777" w:rsidR="007362E0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-1941670398"/>
            <w:placeholder>
              <w:docPart w:val="E8022BDF2448FA4E81F71A34FE169473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06E6778B" w14:textId="77777777" w:rsidR="007362E0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7362E0" w14:paraId="1C7CD49A" w14:textId="77777777" w:rsidTr="007362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0A1BAB" w14:textId="77777777" w:rsidR="007362E0" w:rsidRDefault="007362E0"/>
        </w:tc>
        <w:tc>
          <w:tcPr>
            <w:tcW w:w="2880" w:type="dxa"/>
          </w:tcPr>
          <w:p w14:paraId="17D449F0" w14:textId="77777777" w:rsidR="007362E0" w:rsidRDefault="007362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625355C" w14:textId="77777777" w:rsidR="007362E0" w:rsidRDefault="007362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4EB0A" w14:textId="77777777" w:rsidR="007362E0" w:rsidRDefault="007362E0"/>
    <w:sectPr w:rsidR="007362E0">
      <w:footerReference w:type="default" r:id="rId2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C556" w14:textId="77777777" w:rsidR="00A61DC7" w:rsidRDefault="00A61DC7">
      <w:pPr>
        <w:spacing w:after="0" w:line="240" w:lineRule="auto"/>
      </w:pPr>
      <w:r>
        <w:separator/>
      </w:r>
    </w:p>
  </w:endnote>
  <w:endnote w:type="continuationSeparator" w:id="0">
    <w:p w14:paraId="4B114718" w14:textId="77777777" w:rsidR="00A61DC7" w:rsidRDefault="00A61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8A8F9" w14:textId="77777777" w:rsidR="007362E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4AA6" w14:textId="77777777" w:rsidR="00A61DC7" w:rsidRDefault="00A61DC7">
      <w:pPr>
        <w:spacing w:after="0" w:line="240" w:lineRule="auto"/>
      </w:pPr>
      <w:r>
        <w:separator/>
      </w:r>
    </w:p>
  </w:footnote>
  <w:footnote w:type="continuationSeparator" w:id="0">
    <w:p w14:paraId="3CA4A488" w14:textId="77777777" w:rsidR="00A61DC7" w:rsidRDefault="00A61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6109">
    <w:abstractNumId w:val="9"/>
  </w:num>
  <w:num w:numId="2" w16cid:durableId="493762444">
    <w:abstractNumId w:val="10"/>
  </w:num>
  <w:num w:numId="3" w16cid:durableId="1738896817">
    <w:abstractNumId w:val="10"/>
  </w:num>
  <w:num w:numId="4" w16cid:durableId="1235049138">
    <w:abstractNumId w:val="10"/>
  </w:num>
  <w:num w:numId="5" w16cid:durableId="761221383">
    <w:abstractNumId w:val="10"/>
  </w:num>
  <w:num w:numId="6" w16cid:durableId="61296478">
    <w:abstractNumId w:val="8"/>
  </w:num>
  <w:num w:numId="7" w16cid:durableId="2090271729">
    <w:abstractNumId w:val="12"/>
  </w:num>
  <w:num w:numId="8" w16cid:durableId="99952380">
    <w:abstractNumId w:val="7"/>
  </w:num>
  <w:num w:numId="9" w16cid:durableId="51856368">
    <w:abstractNumId w:val="6"/>
  </w:num>
  <w:num w:numId="10" w16cid:durableId="1954895028">
    <w:abstractNumId w:val="5"/>
  </w:num>
  <w:num w:numId="11" w16cid:durableId="1900363782">
    <w:abstractNumId w:val="4"/>
  </w:num>
  <w:num w:numId="12" w16cid:durableId="1945529116">
    <w:abstractNumId w:val="3"/>
  </w:num>
  <w:num w:numId="13" w16cid:durableId="790979877">
    <w:abstractNumId w:val="2"/>
  </w:num>
  <w:num w:numId="14" w16cid:durableId="1762070320">
    <w:abstractNumId w:val="1"/>
  </w:num>
  <w:num w:numId="15" w16cid:durableId="948896707">
    <w:abstractNumId w:val="0"/>
  </w:num>
  <w:num w:numId="16" w16cid:durableId="1590314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73"/>
    <w:rsid w:val="004A27FA"/>
    <w:rsid w:val="005732AE"/>
    <w:rsid w:val="00726673"/>
    <w:rsid w:val="007362E0"/>
    <w:rsid w:val="007B54B8"/>
    <w:rsid w:val="0086701B"/>
    <w:rsid w:val="00896952"/>
    <w:rsid w:val="00A61DC7"/>
    <w:rsid w:val="00A7795E"/>
    <w:rsid w:val="00B55CE0"/>
    <w:rsid w:val="00B77B91"/>
    <w:rsid w:val="00D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3C07"/>
  <w15:chartTrackingRefBased/>
  <w15:docId w15:val="{64A10A9B-DB56-9E49-86C3-7956D644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F7595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F75952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F75952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color w:val="F7595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b/>
      <w:color w:val="F7595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F7595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F7595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  <w:style w:type="character" w:styleId="Hyperlink">
    <w:name w:val="Hyperlink"/>
    <w:basedOn w:val="DefaultParagraphFont"/>
    <w:uiPriority w:val="99"/>
    <w:unhideWhenUsed/>
    <w:rsid w:val="005732AE"/>
    <w:rPr>
      <w:color w:val="B67A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tailscale.com/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mailto:icm4asl@gmail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Relationship Id="rId22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will521/Library/Containers/com.microsoft.Word/Data/Library/Application%20Support/Microsoft/Office/16.0/DTS/en-US%7b8B6B70C7-D0D0-E044-91BB-DAF0B93AE406%7d/%7bAFD10AAC-07B1-4345-BA99-116CEB9BD5D7%7dtf1000207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58D247EC02EE4E9251DA03D33C5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09F79-1940-4346-9944-DFDC5A7C6FC5}"/>
      </w:docPartPr>
      <w:docPartBody>
        <w:p w:rsidR="00000000" w:rsidRDefault="00000000">
          <w:pPr>
            <w:pStyle w:val="5258D247EC02EE4E9251DA03D33C5144"/>
          </w:pPr>
          <w:r>
            <w:t>Heading 2</w:t>
          </w:r>
        </w:p>
      </w:docPartBody>
    </w:docPart>
    <w:docPart>
      <w:docPartPr>
        <w:name w:val="F6F4F462DFA655419A8491B73745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8E75B-F378-9040-9073-60B267935B53}"/>
      </w:docPartPr>
      <w:docPartBody>
        <w:p w:rsidR="00000000" w:rsidRDefault="00000000">
          <w:pPr>
            <w:pStyle w:val="F6F4F462DFA655419A8491B7374530E0"/>
          </w:pPr>
          <w:r>
            <w:t>View and edit this document in Word on your computer, tablet, or phone. You can edit text; easily insert content such as pictures, shapes, or tables; and seamlessly save the document to the cloud from Word on your Windows, Mac, Android, or iOS device.</w:t>
          </w:r>
        </w:p>
      </w:docPartBody>
    </w:docPart>
    <w:docPart>
      <w:docPartPr>
        <w:name w:val="97F52C61143DDD43BB3915E3C6646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C4646-995E-024E-85E7-7A9ADB4C200C}"/>
      </w:docPartPr>
      <w:docPartBody>
        <w:p w:rsidR="00000000" w:rsidRDefault="00000000">
          <w:pPr>
            <w:pStyle w:val="97F52C61143DDD43BB3915E3C6646DC1"/>
          </w:pPr>
          <w:r>
            <w:t>“Quote”</w:t>
          </w:r>
        </w:p>
      </w:docPartBody>
    </w:docPart>
    <w:docPart>
      <w:docPartPr>
        <w:name w:val="1A474F3026C54B4EA579A3AC5E6D2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372FE-FBBC-A34F-8BFD-61DC5A5CC8FB}"/>
      </w:docPartPr>
      <w:docPartBody>
        <w:p w:rsidR="00000000" w:rsidRDefault="00000000">
          <w:r>
            <w:t>Want to insert a picture from your files or add a shape, text box, or table? You got it! On the Insert tab of the ribbon, just tap the option you need.</w:t>
          </w:r>
        </w:p>
        <w:p w:rsidR="00000000" w:rsidRDefault="00000000">
          <w:pPr>
            <w:pStyle w:val="1A474F3026C54B4EA579A3AC5E6D24F5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1020BB8FA146A6448677A095D54D4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C3A61-9CB6-C343-A413-E799F690FEF4}"/>
      </w:docPartPr>
      <w:docPartBody>
        <w:p w:rsidR="00000000" w:rsidRDefault="00000000">
          <w:pPr>
            <w:pStyle w:val="1020BB8FA146A6448677A095D54D4BDB"/>
          </w:pPr>
          <w:r>
            <w:t>Heading 2</w:t>
          </w:r>
        </w:p>
      </w:docPartBody>
    </w:docPart>
    <w:docPart>
      <w:docPartPr>
        <w:name w:val="667B53AB1DA9D741B945278E5CAF6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CC603-CB4F-0F48-9BFD-40694CD26F82}"/>
      </w:docPartPr>
      <w:docPartBody>
        <w:p w:rsidR="00000000" w:rsidRDefault="00000000">
          <w:pPr>
            <w:pStyle w:val="ListBullet"/>
            <w:tabs>
              <w:tab w:val="num" w:pos="360"/>
            </w:tabs>
            <w:ind w:left="360" w:hanging="360"/>
          </w:pPr>
          <w:r>
            <w:t>Use styles to easily format your Word documents in no time. For example, this text uses the List Bullet style.</w:t>
          </w:r>
        </w:p>
        <w:p w:rsidR="00000000" w:rsidRDefault="00000000">
          <w:pPr>
            <w:pStyle w:val="667B53AB1DA9D741B945278E5CAF609F"/>
          </w:pPr>
          <w:r>
            <w:t>On the Home tab of the ribbon, check out Styles to apply the formatting you want with just a tap.</w:t>
          </w:r>
        </w:p>
      </w:docPartBody>
    </w:docPart>
    <w:docPart>
      <w:docPartPr>
        <w:name w:val="168422E26639AD4A82C1D2B7C915D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AE7D5-D9B9-FF42-B487-6A45274D39C9}"/>
      </w:docPartPr>
      <w:docPartBody>
        <w:p w:rsidR="00000000" w:rsidRDefault="00000000">
          <w:pPr>
            <w:pStyle w:val="168422E26639AD4A82C1D2B7C915DF3D"/>
          </w:pPr>
          <w:r>
            <w:t>Column Heading</w:t>
          </w:r>
        </w:p>
      </w:docPartBody>
    </w:docPart>
    <w:docPart>
      <w:docPartPr>
        <w:name w:val="584789CDDE55034F8AA7BABC2C9D1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AD092-0757-8746-8DD9-24A708B8A3B4}"/>
      </w:docPartPr>
      <w:docPartBody>
        <w:p w:rsidR="00000000" w:rsidRDefault="00000000">
          <w:pPr>
            <w:pStyle w:val="584789CDDE55034F8AA7BABC2C9D1564"/>
          </w:pPr>
          <w:r>
            <w:t>Column Heading</w:t>
          </w:r>
        </w:p>
      </w:docPartBody>
    </w:docPart>
    <w:docPart>
      <w:docPartPr>
        <w:name w:val="A509D6D199AD3C42A87FB3C3CD293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7C86B-9BA7-C845-BE5E-EEBD958993B9}"/>
      </w:docPartPr>
      <w:docPartBody>
        <w:p w:rsidR="00000000" w:rsidRDefault="00000000">
          <w:pPr>
            <w:pStyle w:val="A509D6D199AD3C42A87FB3C3CD293069"/>
          </w:pPr>
          <w:r>
            <w:t>Row Heading</w:t>
          </w:r>
        </w:p>
      </w:docPartBody>
    </w:docPart>
    <w:docPart>
      <w:docPartPr>
        <w:name w:val="DAD8818D2EF26D48A27F496C98853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25419-32B6-0846-A823-61AF6E304619}"/>
      </w:docPartPr>
      <w:docPartBody>
        <w:p w:rsidR="00000000" w:rsidRDefault="00000000">
          <w:pPr>
            <w:pStyle w:val="DAD8818D2EF26D48A27F496C98853F3D"/>
          </w:pPr>
          <w:r>
            <w:t>Text</w:t>
          </w:r>
        </w:p>
      </w:docPartBody>
    </w:docPart>
    <w:docPart>
      <w:docPartPr>
        <w:name w:val="44CF0099FF9F5B4889C619D30742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B099B-8F2E-6641-ABD2-3701AC7BF2B3}"/>
      </w:docPartPr>
      <w:docPartBody>
        <w:p w:rsidR="00000000" w:rsidRDefault="00000000">
          <w:pPr>
            <w:pStyle w:val="44CF0099FF9F5B4889C619D30742498F"/>
          </w:pPr>
          <w:r>
            <w:t>123.45</w:t>
          </w:r>
        </w:p>
      </w:docPartBody>
    </w:docPart>
    <w:docPart>
      <w:docPartPr>
        <w:name w:val="3D3159644BF3D847ADCC344E8A719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5C4A5-C2AB-5649-A16D-28874D14D5F3}"/>
      </w:docPartPr>
      <w:docPartBody>
        <w:p w:rsidR="00000000" w:rsidRDefault="00000000">
          <w:pPr>
            <w:pStyle w:val="3D3159644BF3D847ADCC344E8A71992D"/>
          </w:pPr>
          <w:r>
            <w:t>Row Heading</w:t>
          </w:r>
        </w:p>
      </w:docPartBody>
    </w:docPart>
    <w:docPart>
      <w:docPartPr>
        <w:name w:val="8B12E8F2A1F0924A99F04930FF927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DEE8-955F-F54B-9023-C071730AD540}"/>
      </w:docPartPr>
      <w:docPartBody>
        <w:p w:rsidR="00000000" w:rsidRDefault="00000000">
          <w:pPr>
            <w:pStyle w:val="8B12E8F2A1F0924A99F04930FF927885"/>
          </w:pPr>
          <w:r>
            <w:t>Text</w:t>
          </w:r>
        </w:p>
      </w:docPartBody>
    </w:docPart>
    <w:docPart>
      <w:docPartPr>
        <w:name w:val="E8022BDF2448FA4E81F71A34FE169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D2AE1-0461-7D49-ADA8-0BBE7689A552}"/>
      </w:docPartPr>
      <w:docPartBody>
        <w:p w:rsidR="00000000" w:rsidRDefault="00000000">
          <w:pPr>
            <w:pStyle w:val="E8022BDF2448FA4E81F71A34FE169473"/>
          </w:pPr>
          <w:r>
            <w:t>123.45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88682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28"/>
    <w:rsid w:val="004A27FA"/>
    <w:rsid w:val="00EE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E293324D270B449DB74D5943E3FA4A">
    <w:name w:val="7DE293324D270B449DB74D5943E3FA4A"/>
  </w:style>
  <w:style w:type="paragraph" w:customStyle="1" w:styleId="95B91E4C58C06E47B2E2F3EEE465FC1B">
    <w:name w:val="95B91E4C58C06E47B2E2F3EEE465FC1B"/>
  </w:style>
  <w:style w:type="paragraph" w:customStyle="1" w:styleId="63862B7E2550BA498C884D67010316A5">
    <w:name w:val="63862B7E2550BA498C884D67010316A5"/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156082" w:themeColor="accent1"/>
    </w:rPr>
  </w:style>
  <w:style w:type="paragraph" w:customStyle="1" w:styleId="95584F37FE67434CAEF382C700FF56B0">
    <w:name w:val="95584F37FE67434CAEF382C700FF56B0"/>
  </w:style>
  <w:style w:type="paragraph" w:customStyle="1" w:styleId="813231C67F85514EA520D710467472F0">
    <w:name w:val="813231C67F85514EA520D710467472F0"/>
  </w:style>
  <w:style w:type="paragraph" w:customStyle="1" w:styleId="6C23388FDC93874CA79CD25B6F10ADDC">
    <w:name w:val="6C23388FDC93874CA79CD25B6F10ADDC"/>
  </w:style>
  <w:style w:type="paragraph" w:customStyle="1" w:styleId="5258D247EC02EE4E9251DA03D33C5144">
    <w:name w:val="5258D247EC02EE4E9251DA03D33C5144"/>
  </w:style>
  <w:style w:type="paragraph" w:customStyle="1" w:styleId="F6F4F462DFA655419A8491B7374530E0">
    <w:name w:val="F6F4F462DFA655419A8491B7374530E0"/>
  </w:style>
  <w:style w:type="paragraph" w:customStyle="1" w:styleId="97F52C61143DDD43BB3915E3C6646DC1">
    <w:name w:val="97F52C61143DDD43BB3915E3C6646DC1"/>
  </w:style>
  <w:style w:type="paragraph" w:customStyle="1" w:styleId="1A474F3026C54B4EA579A3AC5E6D24F5">
    <w:name w:val="1A474F3026C54B4EA579A3AC5E6D24F5"/>
  </w:style>
  <w:style w:type="paragraph" w:customStyle="1" w:styleId="1020BB8FA146A6448677A095D54D4BDB">
    <w:name w:val="1020BB8FA146A6448677A095D54D4BDB"/>
  </w:style>
  <w:style w:type="paragraph" w:styleId="ListBullet">
    <w:name w:val="List Bullet"/>
    <w:basedOn w:val="Normal"/>
    <w:uiPriority w:val="12"/>
    <w:qFormat/>
    <w:pPr>
      <w:numPr>
        <w:numId w:val="1"/>
      </w:numPr>
      <w:tabs>
        <w:tab w:val="clear" w:pos="360"/>
      </w:tabs>
      <w:spacing w:line="312" w:lineRule="auto"/>
      <w:ind w:left="0" w:firstLine="0"/>
    </w:pPr>
    <w:rPr>
      <w:rFonts w:eastAsiaTheme="minorHAnsi"/>
      <w:i/>
      <w:color w:val="215E99" w:themeColor="text2" w:themeTint="BF"/>
      <w:kern w:val="0"/>
      <w:szCs w:val="20"/>
      <w:lang w:eastAsia="ja-JP"/>
      <w14:ligatures w14:val="none"/>
    </w:rPr>
  </w:style>
  <w:style w:type="paragraph" w:customStyle="1" w:styleId="667B53AB1DA9D741B945278E5CAF609F">
    <w:name w:val="667B53AB1DA9D741B945278E5CAF609F"/>
  </w:style>
  <w:style w:type="paragraph" w:customStyle="1" w:styleId="168422E26639AD4A82C1D2B7C915DF3D">
    <w:name w:val="168422E26639AD4A82C1D2B7C915DF3D"/>
  </w:style>
  <w:style w:type="paragraph" w:customStyle="1" w:styleId="584789CDDE55034F8AA7BABC2C9D1564">
    <w:name w:val="584789CDDE55034F8AA7BABC2C9D1564"/>
  </w:style>
  <w:style w:type="paragraph" w:customStyle="1" w:styleId="A509D6D199AD3C42A87FB3C3CD293069">
    <w:name w:val="A509D6D199AD3C42A87FB3C3CD293069"/>
  </w:style>
  <w:style w:type="paragraph" w:customStyle="1" w:styleId="DAD8818D2EF26D48A27F496C98853F3D">
    <w:name w:val="DAD8818D2EF26D48A27F496C98853F3D"/>
  </w:style>
  <w:style w:type="paragraph" w:customStyle="1" w:styleId="44CF0099FF9F5B4889C619D30742498F">
    <w:name w:val="44CF0099FF9F5B4889C619D30742498F"/>
  </w:style>
  <w:style w:type="paragraph" w:customStyle="1" w:styleId="3D3159644BF3D847ADCC344E8A71992D">
    <w:name w:val="3D3159644BF3D847ADCC344E8A71992D"/>
  </w:style>
  <w:style w:type="paragraph" w:customStyle="1" w:styleId="8B12E8F2A1F0924A99F04930FF927885">
    <w:name w:val="8B12E8F2A1F0924A99F04930FF927885"/>
  </w:style>
  <w:style w:type="paragraph" w:customStyle="1" w:styleId="E8022BDF2448FA4E81F71A34FE169473">
    <w:name w:val="E8022BDF2448FA4E81F71A34FE1694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8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6AC7C9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Props1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267d4-2a5a-4c72-99d3-cf7236a95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schemas.microsoft.com/office/infopath/2007/PartnerControls"/>
    <ds:schemaRef ds:uri="498267d4-2a5a-4c72-99d3-cf7236a95c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 with Cover and TOC.dotx</Template>
  <TotalTime>36</TotalTime>
  <Pages>9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2025-11-03T14:43:00Z</dcterms:created>
  <dcterms:modified xsi:type="dcterms:W3CDTF">2025-11-06T14:27:00Z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40c25c02-a5e0-48a4-913c-93e0d5121f72</vt:lpwstr>
  </property>
  <property fmtid="{D5CDD505-2E9C-101B-9397-08002B2CF9AE}" pid="3" name="ContentTypeId">
    <vt:lpwstr>0x010100012E2E405031D74DB051ADDB3D34E572</vt:lpwstr>
  </property>
  <property fmtid="{D5CDD505-2E9C-101B-9397-08002B2CF9AE}" pid="4" name="AssetID">
    <vt:lpwstr>TF10002005</vt:lpwstr>
  </property>
</Properties>
</file>